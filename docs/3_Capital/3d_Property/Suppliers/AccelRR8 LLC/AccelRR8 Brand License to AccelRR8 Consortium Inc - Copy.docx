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B55D5" w14:textId="6FC55460" w:rsidR="00BA3C0B" w:rsidRDefault="001E07E7">
      <w:pPr>
        <w:pStyle w:val="Date"/>
      </w:pPr>
      <w:r>
        <w:t>July 3</w:t>
      </w:r>
      <w:r w:rsidR="00297105">
        <w:t>, 2024</w:t>
      </w:r>
    </w:p>
    <w:p w14:paraId="0C2C87E1" w14:textId="77777777" w:rsidR="00297105" w:rsidRDefault="00297105">
      <w:pPr>
        <w:pStyle w:val="Salutation"/>
      </w:pPr>
      <w:r>
        <w:t xml:space="preserve">Accelrr8 llc </w:t>
      </w:r>
    </w:p>
    <w:p w14:paraId="23281710" w14:textId="77777777" w:rsidR="00297105" w:rsidRDefault="00297105">
      <w:pPr>
        <w:pStyle w:val="Address"/>
      </w:pPr>
      <w:r>
        <w:t>Property &amp; Supporting services</w:t>
      </w:r>
    </w:p>
    <w:p w14:paraId="7FB7D4D3" w14:textId="7712B148" w:rsidR="00BA3C0B" w:rsidRDefault="00297105">
      <w:pPr>
        <w:pStyle w:val="Address"/>
      </w:pPr>
      <w:r>
        <w:t>130 Emory woods Ct</w:t>
      </w:r>
      <w:r>
        <w:br/>
        <w:t>gaithersburg, MD 20877</w:t>
      </w:r>
    </w:p>
    <w:p w14:paraId="446B8069" w14:textId="2501ED18" w:rsidR="00BA3C0B" w:rsidRDefault="00297105" w:rsidP="00297105">
      <w:r>
        <w:t>AccelRR8 LLC</w:t>
      </w:r>
      <w:r w:rsidR="007E0F52">
        <w:t>,</w:t>
      </w:r>
      <w:r>
        <w:t xml:space="preserve"> </w:t>
      </w:r>
      <w:r w:rsidR="007E0F52">
        <w:t>as</w:t>
      </w:r>
      <w:r w:rsidR="00AB4523">
        <w:t xml:space="preserve"> the owner of the AccelRR8 </w:t>
      </w:r>
      <w:r w:rsidR="009B7E07">
        <w:t>B</w:t>
      </w:r>
      <w:r w:rsidR="00AB4523">
        <w:t>rand</w:t>
      </w:r>
      <w:r w:rsidR="00346337">
        <w:t xml:space="preserve"> and its associated brand assets</w:t>
      </w:r>
      <w:r w:rsidR="00D05593">
        <w:t>,</w:t>
      </w:r>
      <w:r w:rsidR="00346337">
        <w:t xml:space="preserve"> </w:t>
      </w:r>
      <w:r w:rsidR="00D05593">
        <w:t xml:space="preserve">including but not limited to </w:t>
      </w:r>
      <w:r w:rsidR="00346337">
        <w:t xml:space="preserve">logos, designs, </w:t>
      </w:r>
      <w:r w:rsidR="008E020E">
        <w:t>tag lines, and templates</w:t>
      </w:r>
      <w:r w:rsidR="007E0F52">
        <w:t xml:space="preserve">, does hereby grant an unlimited </w:t>
      </w:r>
      <w:r w:rsidR="0080524F">
        <w:t xml:space="preserve">use </w:t>
      </w:r>
      <w:r w:rsidR="007E0F52">
        <w:t>license</w:t>
      </w:r>
      <w:r w:rsidR="00732E4C">
        <w:t xml:space="preserve"> to AccelRR8 Consortium</w:t>
      </w:r>
      <w:r w:rsidR="0080524F">
        <w:t>, Inc</w:t>
      </w:r>
      <w:r w:rsidR="003B47F6">
        <w:t>.,</w:t>
      </w:r>
      <w:r w:rsidR="0080524F">
        <w:t xml:space="preserve"> in perpetuity without expiration</w:t>
      </w:r>
      <w:r w:rsidR="00F862B7">
        <w:t>, until such time</w:t>
      </w:r>
      <w:r w:rsidR="00EE00EC">
        <w:t xml:space="preserve"> </w:t>
      </w:r>
      <w:r w:rsidR="00F862B7">
        <w:t>as there is a change in ownership of AccelRR8 Consortium, Inc</w:t>
      </w:r>
      <w:r w:rsidR="00EE00EC">
        <w:t>, if ever</w:t>
      </w:r>
      <w:r>
        <w:t>.</w:t>
      </w:r>
      <w:r w:rsidR="008E020E">
        <w:t xml:space="preserve">  </w:t>
      </w:r>
    </w:p>
    <w:sdt>
      <w:sdtPr>
        <w:id w:val="-1894884102"/>
        <w:placeholder>
          <w:docPart w:val="E6F29DB2C93A9C44B231DAC78F8D4630"/>
        </w:placeholder>
        <w15:appearance w15:val="hidden"/>
      </w:sdtPr>
      <w:sdtEndPr/>
      <w:sdtContent>
        <w:p w14:paraId="6B2A0C51" w14:textId="5AD811DF" w:rsidR="00BA3C0B" w:rsidRDefault="00297105">
          <w:pPr>
            <w:pStyle w:val="Closing"/>
          </w:pPr>
          <w:r>
            <w:t>authorized by</w:t>
          </w:r>
        </w:p>
      </w:sdtContent>
    </w:sdt>
    <w:p w14:paraId="472766E7" w14:textId="717D9D2F" w:rsidR="00BA3C0B" w:rsidRDefault="00297105">
      <w:pPr>
        <w:pStyle w:val="Signature"/>
      </w:pPr>
      <w:r>
        <w:t>rich reba</w:t>
      </w:r>
    </w:p>
    <w:p w14:paraId="034FC8CB" w14:textId="77777777" w:rsidR="00297105" w:rsidRDefault="00297105">
      <w:pPr>
        <w:pStyle w:val="Signature"/>
      </w:pPr>
      <w:r>
        <w:t>president</w:t>
      </w:r>
    </w:p>
    <w:p w14:paraId="64E42C79" w14:textId="60CBBE48" w:rsidR="00297105" w:rsidRDefault="00297105">
      <w:pPr>
        <w:pStyle w:val="Signature"/>
      </w:pPr>
      <w:r>
        <w:t>accelrr8 llc</w:t>
      </w:r>
    </w:p>
    <w:sectPr w:rsidR="00297105">
      <w:footerReference w:type="default" r:id="rId9"/>
      <w:footerReference w:type="first" r:id="rId10"/>
      <w:pgSz w:w="12240" w:h="15840" w:code="1"/>
      <w:pgMar w:top="1440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365E1" w14:textId="77777777" w:rsidR="00453E2B" w:rsidRDefault="00453E2B">
      <w:pPr>
        <w:spacing w:before="0" w:after="0" w:line="240" w:lineRule="auto"/>
      </w:pPr>
      <w:r>
        <w:separator/>
      </w:r>
    </w:p>
    <w:p w14:paraId="4A183B29" w14:textId="77777777" w:rsidR="00453E2B" w:rsidRDefault="00453E2B"/>
    <w:p w14:paraId="1EA2663E" w14:textId="77777777" w:rsidR="00453E2B" w:rsidRDefault="00453E2B"/>
    <w:p w14:paraId="573923E6" w14:textId="77777777" w:rsidR="00453E2B" w:rsidRDefault="00453E2B"/>
  </w:endnote>
  <w:endnote w:type="continuationSeparator" w:id="0">
    <w:p w14:paraId="4D38EBFF" w14:textId="77777777" w:rsidR="00453E2B" w:rsidRDefault="00453E2B">
      <w:pPr>
        <w:spacing w:before="0" w:after="0" w:line="240" w:lineRule="auto"/>
      </w:pPr>
      <w:r>
        <w:continuationSeparator/>
      </w:r>
    </w:p>
    <w:p w14:paraId="1BC26849" w14:textId="77777777" w:rsidR="00453E2B" w:rsidRDefault="00453E2B"/>
    <w:p w14:paraId="0C277969" w14:textId="77777777" w:rsidR="00453E2B" w:rsidRDefault="00453E2B"/>
    <w:p w14:paraId="61697028" w14:textId="77777777" w:rsidR="00453E2B" w:rsidRDefault="00453E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0755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61241C" w14:textId="77777777" w:rsidR="00BA3C0B" w:rsidRDefault="001E07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538AE" w14:textId="77777777" w:rsidR="00BA3C0B" w:rsidRDefault="001E07E7">
    <w:pPr>
      <w:pStyle w:val="Footer"/>
    </w:pPr>
    <w:sdt>
      <w:sdtPr>
        <w:id w:val="7803617"/>
        <w:temporary/>
        <w:showingPlcHdr/>
        <w15:appearance w15:val="hidden"/>
      </w:sdtPr>
      <w:sdtEndPr/>
      <w:sdtContent>
        <w:r>
          <w:t>Address | City, St Zip Code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6F823" w14:textId="77777777" w:rsidR="00453E2B" w:rsidRDefault="00453E2B">
      <w:pPr>
        <w:spacing w:before="0" w:after="0" w:line="240" w:lineRule="auto"/>
      </w:pPr>
      <w:r>
        <w:separator/>
      </w:r>
    </w:p>
    <w:p w14:paraId="3FFA3F9D" w14:textId="77777777" w:rsidR="00453E2B" w:rsidRDefault="00453E2B"/>
    <w:p w14:paraId="7E674F43" w14:textId="77777777" w:rsidR="00453E2B" w:rsidRDefault="00453E2B"/>
    <w:p w14:paraId="5C58A663" w14:textId="77777777" w:rsidR="00453E2B" w:rsidRDefault="00453E2B"/>
  </w:footnote>
  <w:footnote w:type="continuationSeparator" w:id="0">
    <w:p w14:paraId="622DED89" w14:textId="77777777" w:rsidR="00453E2B" w:rsidRDefault="00453E2B">
      <w:pPr>
        <w:spacing w:before="0" w:after="0" w:line="240" w:lineRule="auto"/>
      </w:pPr>
      <w:r>
        <w:continuationSeparator/>
      </w:r>
    </w:p>
    <w:p w14:paraId="16FE8C72" w14:textId="77777777" w:rsidR="00453E2B" w:rsidRDefault="00453E2B"/>
    <w:p w14:paraId="3E5EA591" w14:textId="77777777" w:rsidR="00453E2B" w:rsidRDefault="00453E2B"/>
    <w:p w14:paraId="50026F56" w14:textId="77777777" w:rsidR="00453E2B" w:rsidRDefault="00453E2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05"/>
    <w:rsid w:val="001807DA"/>
    <w:rsid w:val="001E07E7"/>
    <w:rsid w:val="00297105"/>
    <w:rsid w:val="00346337"/>
    <w:rsid w:val="003B47F6"/>
    <w:rsid w:val="00453E2B"/>
    <w:rsid w:val="00642A2F"/>
    <w:rsid w:val="006677F5"/>
    <w:rsid w:val="00732E4C"/>
    <w:rsid w:val="007E0F52"/>
    <w:rsid w:val="0080524F"/>
    <w:rsid w:val="008D3439"/>
    <w:rsid w:val="008E020E"/>
    <w:rsid w:val="00925992"/>
    <w:rsid w:val="009B7E07"/>
    <w:rsid w:val="00AB4523"/>
    <w:rsid w:val="00AE51DC"/>
    <w:rsid w:val="00BA3C0B"/>
    <w:rsid w:val="00C21987"/>
    <w:rsid w:val="00D05593"/>
    <w:rsid w:val="00D90424"/>
    <w:rsid w:val="00DC2FC1"/>
    <w:rsid w:val="00E51894"/>
    <w:rsid w:val="00EE00EC"/>
    <w:rsid w:val="00F862B7"/>
    <w:rsid w:val="00F9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88C31"/>
  <w15:chartTrackingRefBased/>
  <w15:docId w15:val="{95F98F93-E4C0-E04D-8ADD-658B976C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/>
    <w:lsdException w:name="Closing" w:semiHidden="1" w:uiPriority="32" w:unhideWhenUsed="1" w:qFormat="1"/>
    <w:lsdException w:name="Signature" w:semiHidden="1" w:uiPriority="33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line="240" w:lineRule="auto"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after="24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0" w:after="200" w:line="240" w:lineRule="auto"/>
      <w:outlineLvl w:val="3"/>
    </w:pPr>
    <w:rPr>
      <w:rFonts w:asciiTheme="majorHAnsi" w:eastAsiaTheme="majorEastAsia" w:hAnsiTheme="majorHAnsi" w:cstheme="majorBidi"/>
      <w:iCs/>
      <w:color w:val="0072C6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180" w:line="240" w:lineRule="auto"/>
      <w:outlineLvl w:val="4"/>
    </w:pPr>
    <w:rPr>
      <w:rFonts w:asciiTheme="majorHAnsi" w:eastAsiaTheme="majorEastAsia" w:hAnsiTheme="majorHAnsi" w:cstheme="majorBidi"/>
      <w:i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180" w:line="240" w:lineRule="auto"/>
      <w:outlineLvl w:val="5"/>
    </w:pPr>
    <w:rPr>
      <w:rFonts w:asciiTheme="majorHAnsi" w:eastAsiaTheme="majorEastAsia" w:hAnsiTheme="majorHAnsi" w:cstheme="majorBidi"/>
      <w:sz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uiPriority w:val="2"/>
    <w:qFormat/>
    <w:pPr>
      <w:spacing w:after="600" w:line="240" w:lineRule="auto"/>
      <w:ind w:right="3024"/>
      <w:contextualSpacing/>
    </w:pPr>
    <w:rPr>
      <w:caps/>
      <w:spacing w:val="28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F98723" w:themeColor="accent2"/>
        <w:sz w:val="24"/>
      </w:rPr>
    </w:tblStylePr>
    <w:tblStylePr w:type="nwCell">
      <w:pPr>
        <w:wordWrap/>
        <w:jc w:val="left"/>
      </w:pPr>
    </w:tblStyle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Closing">
    <w:name w:val="Closing"/>
    <w:basedOn w:val="Normal"/>
    <w:link w:val="ClosingChar"/>
    <w:uiPriority w:val="32"/>
    <w:unhideWhenUsed/>
    <w:qFormat/>
    <w:pPr>
      <w:spacing w:before="720" w:after="0" w:line="240" w:lineRule="auto"/>
      <w:contextualSpacing/>
    </w:pPr>
    <w:rPr>
      <w:rFonts w:eastAsiaTheme="minorEastAsia"/>
      <w:bCs/>
      <w:caps/>
      <w:spacing w:val="28"/>
      <w:szCs w:val="18"/>
    </w:rPr>
  </w:style>
  <w:style w:type="character" w:customStyle="1" w:styleId="ClosingChar">
    <w:name w:val="Closing Char"/>
    <w:basedOn w:val="DefaultParagraphFont"/>
    <w:link w:val="Closing"/>
    <w:uiPriority w:val="32"/>
    <w:rPr>
      <w:rFonts w:eastAsiaTheme="minorEastAsia"/>
      <w:bCs/>
      <w:caps/>
      <w:spacing w:val="28"/>
      <w:szCs w:val="18"/>
    </w:rPr>
  </w:style>
  <w:style w:type="paragraph" w:styleId="Signature">
    <w:name w:val="Signature"/>
    <w:basedOn w:val="Normal"/>
    <w:link w:val="SignatureChar"/>
    <w:uiPriority w:val="33"/>
    <w:unhideWhenUsed/>
    <w:qFormat/>
    <w:pPr>
      <w:spacing w:before="1080" w:after="280" w:line="240" w:lineRule="auto"/>
      <w:contextualSpacing/>
    </w:pPr>
    <w:rPr>
      <w:rFonts w:eastAsiaTheme="minorEastAsia"/>
      <w:bCs/>
      <w:caps/>
      <w:spacing w:val="28"/>
      <w:szCs w:val="18"/>
    </w:rPr>
  </w:style>
  <w:style w:type="character" w:customStyle="1" w:styleId="SignatureChar">
    <w:name w:val="Signature Char"/>
    <w:basedOn w:val="DefaultParagraphFont"/>
    <w:link w:val="Signature"/>
    <w:uiPriority w:val="33"/>
    <w:rPr>
      <w:rFonts w:eastAsiaTheme="minorEastAsia"/>
      <w:bCs/>
      <w:caps/>
      <w:color w:val="0072C6" w:themeColor="accent1"/>
      <w:spacing w:val="28"/>
      <w:sz w:val="24"/>
      <w:szCs w:val="18"/>
    </w:rPr>
  </w:style>
  <w:style w:type="paragraph" w:styleId="Date">
    <w:name w:val="Date"/>
    <w:basedOn w:val="Normal"/>
    <w:link w:val="DateChar"/>
    <w:uiPriority w:val="1"/>
    <w:qFormat/>
    <w:pPr>
      <w:spacing w:after="600" w:line="240" w:lineRule="auto"/>
      <w:ind w:right="3024"/>
      <w:contextualSpacing/>
    </w:pPr>
    <w:rPr>
      <w:b/>
      <w:spacing w:val="28"/>
      <w:sz w:val="32"/>
    </w:rPr>
  </w:style>
  <w:style w:type="character" w:customStyle="1" w:styleId="DateChar">
    <w:name w:val="Date Char"/>
    <w:basedOn w:val="DefaultParagraphFont"/>
    <w:link w:val="Date"/>
    <w:uiPriority w:val="1"/>
    <w:rPr>
      <w:b/>
      <w:spacing w:val="28"/>
      <w:sz w:val="32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paragraph" w:styleId="Title">
    <w:name w:val="Title"/>
    <w:basedOn w:val="Normal"/>
    <w:next w:val="Normal"/>
    <w:link w:val="TitleChar"/>
    <w:uiPriority w:val="1"/>
    <w:semiHidden/>
    <w:unhideWhenUsed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F98723" w:themeColor="accent2"/>
      <w:spacing w:val="-10"/>
      <w:kern w:val="28"/>
      <w:sz w:val="8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F98723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 w:line="240" w:lineRule="auto"/>
      <w:ind w:left="691" w:right="691"/>
    </w:pPr>
    <w:rPr>
      <w:i/>
      <w:iCs/>
      <w:color w:val="F98723" w:themeColor="accent2"/>
      <w:spacing w:val="14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F98723" w:themeColor="accent2"/>
      <w:spacing w:val="14"/>
      <w:sz w:val="40"/>
      <w:szCs w:val="24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  <w:ind w:left="691" w:right="691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0072C6" w:themeColor="accent1"/>
      <w:sz w:val="24"/>
      <w:szCs w:val="24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color w:val="0072C6" w:themeColor="accent1"/>
      <w:sz w:val="4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"/>
    <w:semiHidden/>
    <w:rPr>
      <w:rFonts w:asciiTheme="majorHAnsi" w:eastAsiaTheme="majorEastAsia" w:hAnsiTheme="majorHAnsi" w:cstheme="majorBidi"/>
      <w:color w:val="F98723" w:themeColor="accent2"/>
      <w:spacing w:val="-10"/>
      <w:kern w:val="28"/>
      <w:sz w:val="84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072C6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0072C6" w:themeColor="accent1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  <w:sz w:val="3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72C6" w:themeColor="accent1"/>
      <w:sz w:val="30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72C6" w:themeColor="accent1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72C6" w:themeColor="accent1"/>
      <w:sz w:val="26"/>
      <w:szCs w:val="21"/>
    </w:rPr>
  </w:style>
  <w:style w:type="paragraph" w:styleId="Salutation">
    <w:name w:val="Salutation"/>
    <w:basedOn w:val="Normal"/>
    <w:next w:val="Normal"/>
    <w:link w:val="SalutationChar"/>
    <w:uiPriority w:val="3"/>
    <w:unhideWhenUsed/>
    <w:qFormat/>
    <w:pPr>
      <w:spacing w:before="1000" w:after="120" w:line="240" w:lineRule="auto"/>
      <w:contextualSpacing/>
    </w:pPr>
    <w:rPr>
      <w:rFonts w:asciiTheme="majorHAnsi" w:hAnsiTheme="majorHAnsi"/>
      <w:caps/>
      <w:color w:val="0072C6" w:themeColor="accent1"/>
      <w:sz w:val="72"/>
    </w:rPr>
  </w:style>
  <w:style w:type="character" w:customStyle="1" w:styleId="SalutationChar">
    <w:name w:val="Salutation Char"/>
    <w:basedOn w:val="DefaultParagraphFont"/>
    <w:link w:val="Salutation"/>
    <w:uiPriority w:val="3"/>
    <w:rPr>
      <w:rFonts w:asciiTheme="majorHAnsi" w:hAnsiTheme="majorHAnsi"/>
      <w:caps/>
      <w:color w:val="0072C6" w:themeColor="accent1"/>
      <w:sz w:val="72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aps/>
      <w:color w:val="0072C6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reba3/Library/Containers/com.microsoft.Word/Data/Library/Application%20Support/Microsoft/Office/16.0/DTS/en-US%7b0C225478-76E1-034F-B8C9-9530798751D4%7d/%7b39BBBA95-8719-8149-B279-85F9F6A4403E%7dtf1000207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F29DB2C93A9C44B231DAC78F8D4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C92E8-83B8-3D4C-AA11-B350DD338640}"/>
      </w:docPartPr>
      <w:docPartBody>
        <w:p w:rsidR="005E1662" w:rsidRDefault="00060A3F">
          <w:pPr>
            <w:pStyle w:val="E6F29DB2C93A9C44B231DAC78F8D4630"/>
          </w:pPr>
          <w: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82"/>
    <w:rsid w:val="00060A3F"/>
    <w:rsid w:val="005E1662"/>
    <w:rsid w:val="00C21987"/>
    <w:rsid w:val="00CF1282"/>
    <w:rsid w:val="00DA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F29DB2C93A9C44B231DAC78F8D4630">
    <w:name w:val="E6F29DB2C93A9C44B231DAC78F8D46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etter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67C137A7CDE448CB0A43503782328" ma:contentTypeVersion="0" ma:contentTypeDescription="Create a new document." ma:contentTypeScope="" ma:versionID="de552b6ceab69ff67b686e55c33bb3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a2704e1be08ca60c210816e8ff5151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6E82FE-3E80-478C-96A9-C8863B718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CF5B96-AB86-4D00-85A4-19C3F8C97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040F77-C680-405A-B95A-56092D614B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{39BBBA95-8719-8149-B279-85F9F6A4403E}tf10002073.dotx</Template>
  <TotalTime>20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Reba</dc:creator>
  <cp:keywords/>
  <dc:description/>
  <cp:lastModifiedBy>Rich Reba</cp:lastModifiedBy>
  <cp:revision>19</cp:revision>
  <dcterms:created xsi:type="dcterms:W3CDTF">2024-04-13T13:54:00Z</dcterms:created>
  <dcterms:modified xsi:type="dcterms:W3CDTF">2024-07-03T18:16:00Z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0x0101009C467C137A7CDE448CB0A43503782328</vt:lpwstr>
  </property>
  <property fmtid="{D5CDD505-2E9C-101B-9397-08002B2CF9AE}" pid="3" name="IsMyDocuments">
    <vt:bool>true</vt:bool>
  </property>
  <property fmtid="{D5CDD505-2E9C-101B-9397-08002B2CF9AE}" pid="4" name="AssetID">
    <vt:lpwstr>TF10002007</vt:lpwstr>
  </property>
</Properties>
</file>