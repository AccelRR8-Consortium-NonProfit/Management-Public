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B55D5" w14:textId="5C8FB02E" w:rsidR="00BA3C0B" w:rsidRDefault="000D3D7D">
      <w:pPr>
        <w:pStyle w:val="Date"/>
      </w:pPr>
      <w:r>
        <w:t>July 3</w:t>
      </w:r>
      <w:r w:rsidR="00297105">
        <w:t>, 2024</w:t>
      </w:r>
    </w:p>
    <w:p w14:paraId="0C2C87E1" w14:textId="77777777" w:rsidR="00297105" w:rsidRDefault="00297105">
      <w:pPr>
        <w:pStyle w:val="Salutation"/>
      </w:pPr>
      <w:r>
        <w:t xml:space="preserve">Accelrr8 llc </w:t>
      </w:r>
    </w:p>
    <w:p w14:paraId="23281710" w14:textId="77777777" w:rsidR="00297105" w:rsidRDefault="00297105">
      <w:pPr>
        <w:pStyle w:val="Address"/>
      </w:pPr>
      <w:r>
        <w:t>Property &amp; Supporting services</w:t>
      </w:r>
    </w:p>
    <w:p w14:paraId="7FB7D4D3" w14:textId="7712B148" w:rsidR="00BA3C0B" w:rsidRDefault="00297105">
      <w:pPr>
        <w:pStyle w:val="Address"/>
      </w:pPr>
      <w:r>
        <w:t>130 Emory woods Ct</w:t>
      </w:r>
      <w:r>
        <w:br/>
        <w:t>gaithersburg, MD 20877</w:t>
      </w:r>
    </w:p>
    <w:p w14:paraId="446B8069" w14:textId="5F2F372E" w:rsidR="00BA3C0B" w:rsidRDefault="00297105" w:rsidP="00297105">
      <w:r>
        <w:t xml:space="preserve">AccelRR8 LLC </w:t>
      </w:r>
      <w:r w:rsidR="00A53B82">
        <w:t>authorizes</w:t>
      </w:r>
      <w:r w:rsidR="0020722F">
        <w:t xml:space="preserve"> </w:t>
      </w:r>
      <w:r w:rsidR="00A53B82">
        <w:t>members/owners</w:t>
      </w:r>
      <w:r w:rsidR="00702843">
        <w:t xml:space="preserve"> </w:t>
      </w:r>
      <w:r w:rsidR="0020722F">
        <w:t xml:space="preserve">and employees of AccelRR8 LLC to use the </w:t>
      </w:r>
      <w:r w:rsidR="0020722F">
        <w:t xml:space="preserve">Microsoft 365 services to which AccelRR8 LLC has subscribed </w:t>
      </w:r>
      <w:r w:rsidR="00C60F85">
        <w:t>for the purpose</w:t>
      </w:r>
      <w:r w:rsidR="007C7209">
        <w:t>s</w:t>
      </w:r>
      <w:r w:rsidR="00C60F85">
        <w:t xml:space="preserve"> of participating </w:t>
      </w:r>
      <w:r w:rsidR="00734FB0">
        <w:t xml:space="preserve">as </w:t>
      </w:r>
      <w:r w:rsidR="00654BF2">
        <w:t>members/owners and/or c</w:t>
      </w:r>
      <w:r w:rsidR="00734FB0">
        <w:t xml:space="preserve">ollaborators in activities that support </w:t>
      </w:r>
      <w:r>
        <w:t>AccelRR8 Consortium, Inc., a 501(c)3 Non-Profit organization</w:t>
      </w:r>
      <w:r w:rsidR="008D3981">
        <w:t>, without charge to AccelRR8 Consortium, Inc</w:t>
      </w:r>
      <w:r>
        <w:t>.</w:t>
      </w:r>
    </w:p>
    <w:sdt>
      <w:sdtPr>
        <w:id w:val="-1894884102"/>
        <w:placeholder>
          <w:docPart w:val="E6F29DB2C93A9C44B231DAC78F8D4630"/>
        </w:placeholder>
        <w15:appearance w15:val="hidden"/>
      </w:sdtPr>
      <w:sdtEndPr/>
      <w:sdtContent>
        <w:p w14:paraId="6B2A0C51" w14:textId="5AD811DF" w:rsidR="00BA3C0B" w:rsidRDefault="00297105">
          <w:pPr>
            <w:pStyle w:val="Closing"/>
          </w:pPr>
          <w:r>
            <w:t>authorized by</w:t>
          </w:r>
        </w:p>
      </w:sdtContent>
    </w:sdt>
    <w:p w14:paraId="472766E7" w14:textId="717D9D2F" w:rsidR="00BA3C0B" w:rsidRDefault="00297105">
      <w:pPr>
        <w:pStyle w:val="Signature"/>
      </w:pPr>
      <w:r>
        <w:t>rich reba</w:t>
      </w:r>
    </w:p>
    <w:p w14:paraId="034FC8CB" w14:textId="77777777" w:rsidR="00297105" w:rsidRDefault="00297105">
      <w:pPr>
        <w:pStyle w:val="Signature"/>
      </w:pPr>
      <w:r>
        <w:t>president</w:t>
      </w:r>
    </w:p>
    <w:p w14:paraId="64E42C79" w14:textId="60CBBE48" w:rsidR="00297105" w:rsidRDefault="00297105">
      <w:pPr>
        <w:pStyle w:val="Signature"/>
      </w:pPr>
      <w:r>
        <w:t>accelrr8 llc</w:t>
      </w:r>
    </w:p>
    <w:sectPr w:rsidR="00297105">
      <w:footerReference w:type="default" r:id="rId9"/>
      <w:footerReference w:type="first" r:id="rId10"/>
      <w:pgSz w:w="12240" w:h="15840" w:code="1"/>
      <w:pgMar w:top="1440" w:right="1008" w:bottom="1440" w:left="1008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806A2" w14:textId="77777777" w:rsidR="001807DA" w:rsidRDefault="001807DA">
      <w:pPr>
        <w:spacing w:before="0" w:after="0" w:line="240" w:lineRule="auto"/>
      </w:pPr>
      <w:r>
        <w:separator/>
      </w:r>
    </w:p>
    <w:p w14:paraId="04B33ECF" w14:textId="77777777" w:rsidR="001807DA" w:rsidRDefault="001807DA"/>
    <w:p w14:paraId="6B7D4963" w14:textId="77777777" w:rsidR="001807DA" w:rsidRDefault="001807DA"/>
    <w:p w14:paraId="40755207" w14:textId="77777777" w:rsidR="001807DA" w:rsidRDefault="001807DA"/>
  </w:endnote>
  <w:endnote w:type="continuationSeparator" w:id="0">
    <w:p w14:paraId="64D149D8" w14:textId="77777777" w:rsidR="001807DA" w:rsidRDefault="001807DA">
      <w:pPr>
        <w:spacing w:before="0" w:after="0" w:line="240" w:lineRule="auto"/>
      </w:pPr>
      <w:r>
        <w:continuationSeparator/>
      </w:r>
    </w:p>
    <w:p w14:paraId="4C0ACC98" w14:textId="77777777" w:rsidR="001807DA" w:rsidRDefault="001807DA"/>
    <w:p w14:paraId="5557B6FD" w14:textId="77777777" w:rsidR="001807DA" w:rsidRDefault="001807DA"/>
    <w:p w14:paraId="2113E499" w14:textId="77777777" w:rsidR="001807DA" w:rsidRDefault="001807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07559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61241C" w14:textId="77777777" w:rsidR="00BA3C0B" w:rsidRDefault="000D3D7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538AE" w14:textId="77777777" w:rsidR="00BA3C0B" w:rsidRDefault="000D3D7D">
    <w:pPr>
      <w:pStyle w:val="Footer"/>
    </w:pPr>
    <w:sdt>
      <w:sdtPr>
        <w:id w:val="7803617"/>
        <w:temporary/>
        <w:showingPlcHdr/>
        <w15:appearance w15:val="hidden"/>
      </w:sdtPr>
      <w:sdtEndPr/>
      <w:sdtContent>
        <w:r>
          <w:t>Address | City, St Zip Code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43148" w14:textId="77777777" w:rsidR="001807DA" w:rsidRDefault="001807DA">
      <w:pPr>
        <w:spacing w:before="0" w:after="0" w:line="240" w:lineRule="auto"/>
      </w:pPr>
      <w:r>
        <w:separator/>
      </w:r>
    </w:p>
    <w:p w14:paraId="728393AF" w14:textId="77777777" w:rsidR="001807DA" w:rsidRDefault="001807DA"/>
    <w:p w14:paraId="3CC59C6E" w14:textId="77777777" w:rsidR="001807DA" w:rsidRDefault="001807DA"/>
    <w:p w14:paraId="040F0B8B" w14:textId="77777777" w:rsidR="001807DA" w:rsidRDefault="001807DA"/>
  </w:footnote>
  <w:footnote w:type="continuationSeparator" w:id="0">
    <w:p w14:paraId="72A6159D" w14:textId="77777777" w:rsidR="001807DA" w:rsidRDefault="001807DA">
      <w:pPr>
        <w:spacing w:before="0" w:after="0" w:line="240" w:lineRule="auto"/>
      </w:pPr>
      <w:r>
        <w:continuationSeparator/>
      </w:r>
    </w:p>
    <w:p w14:paraId="689826F6" w14:textId="77777777" w:rsidR="001807DA" w:rsidRDefault="001807DA"/>
    <w:p w14:paraId="301BA02F" w14:textId="77777777" w:rsidR="001807DA" w:rsidRDefault="001807DA"/>
    <w:p w14:paraId="2EDCE55F" w14:textId="77777777" w:rsidR="001807DA" w:rsidRDefault="001807DA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105"/>
    <w:rsid w:val="000D3D7D"/>
    <w:rsid w:val="001807DA"/>
    <w:rsid w:val="0020722F"/>
    <w:rsid w:val="00297105"/>
    <w:rsid w:val="00654BF2"/>
    <w:rsid w:val="00702843"/>
    <w:rsid w:val="00734FB0"/>
    <w:rsid w:val="007C7209"/>
    <w:rsid w:val="008262D9"/>
    <w:rsid w:val="008D3439"/>
    <w:rsid w:val="008D3981"/>
    <w:rsid w:val="00A53B82"/>
    <w:rsid w:val="00BA3C0B"/>
    <w:rsid w:val="00C21987"/>
    <w:rsid w:val="00C60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388C31"/>
  <w15:chartTrackingRefBased/>
  <w15:docId w15:val="{95F98F93-E4C0-E04D-8ADD-658B976CD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ja-JP" w:bidi="ar-SA"/>
      </w:rPr>
    </w:rPrDefault>
    <w:pPrDefault>
      <w:pPr>
        <w:spacing w:before="160" w:after="3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/>
    <w:lsdException w:name="Closing" w:semiHidden="1" w:uiPriority="32" w:unhideWhenUsed="1" w:qFormat="1"/>
    <w:lsdException w:name="Signature" w:semiHidden="1" w:uiPriority="33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line="240" w:lineRule="auto"/>
      <w:outlineLvl w:val="0"/>
    </w:pPr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after="240" w:line="240" w:lineRule="auto"/>
      <w:contextualSpacing/>
      <w:outlineLvl w:val="1"/>
    </w:pPr>
    <w:rPr>
      <w:rFonts w:asciiTheme="majorHAnsi" w:eastAsiaTheme="majorEastAsia" w:hAnsiTheme="majorHAnsi" w:cstheme="majorBidi"/>
      <w:caps/>
      <w:color w:val="0072C6" w:themeColor="accen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72C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0" w:after="200" w:line="240" w:lineRule="auto"/>
      <w:outlineLvl w:val="3"/>
    </w:pPr>
    <w:rPr>
      <w:rFonts w:asciiTheme="majorHAnsi" w:eastAsiaTheme="majorEastAsia" w:hAnsiTheme="majorHAnsi" w:cstheme="majorBidi"/>
      <w:iCs/>
      <w:color w:val="0072C6" w:themeColor="accent1"/>
      <w:sz w:val="3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after="180" w:line="240" w:lineRule="auto"/>
      <w:outlineLvl w:val="4"/>
    </w:pPr>
    <w:rPr>
      <w:rFonts w:asciiTheme="majorHAnsi" w:eastAsiaTheme="majorEastAsia" w:hAnsiTheme="majorHAnsi" w:cstheme="majorBidi"/>
      <w:i/>
      <w:color w:val="0072C6" w:themeColor="accent1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after="180" w:line="240" w:lineRule="auto"/>
      <w:outlineLvl w:val="5"/>
    </w:pPr>
    <w:rPr>
      <w:rFonts w:asciiTheme="majorHAnsi" w:eastAsiaTheme="majorEastAsia" w:hAnsiTheme="majorHAnsi" w:cstheme="majorBidi"/>
      <w:sz w:val="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after="180" w:line="240" w:lineRule="auto"/>
      <w:outlineLvl w:val="6"/>
    </w:pPr>
    <w:rPr>
      <w:rFonts w:asciiTheme="majorHAnsi" w:eastAsiaTheme="majorEastAsia" w:hAnsiTheme="majorHAnsi" w:cstheme="majorBidi"/>
      <w:i/>
      <w:iCs/>
      <w:sz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180" w:line="240" w:lineRule="auto"/>
      <w:outlineLvl w:val="7"/>
    </w:pPr>
    <w:rPr>
      <w:rFonts w:asciiTheme="majorHAnsi" w:eastAsiaTheme="majorEastAsia" w:hAnsiTheme="majorHAnsi" w:cstheme="majorBidi"/>
      <w:sz w:val="26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180" w:line="240" w:lineRule="auto"/>
      <w:outlineLvl w:val="8"/>
    </w:pPr>
    <w:rPr>
      <w:rFonts w:asciiTheme="majorHAnsi" w:eastAsiaTheme="majorEastAsia" w:hAnsiTheme="majorHAnsi" w:cstheme="majorBidi"/>
      <w:i/>
      <w:iCs/>
      <w:sz w:val="2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">
    <w:name w:val="Address"/>
    <w:basedOn w:val="Normal"/>
    <w:uiPriority w:val="2"/>
    <w:qFormat/>
    <w:pPr>
      <w:spacing w:after="600" w:line="240" w:lineRule="auto"/>
      <w:ind w:right="3024"/>
      <w:contextualSpacing/>
    </w:pPr>
    <w:rPr>
      <w:caps/>
      <w:spacing w:val="28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0072C6" w:themeColor="accent1"/>
      <w:spacing w:val="0"/>
      <w:u w:val="single"/>
    </w:rPr>
  </w:style>
  <w:style w:type="table" w:customStyle="1" w:styleId="BusinessPaper">
    <w:name w:val="Business Paper"/>
    <w:basedOn w:val="TableNormal"/>
    <w:uiPriority w:val="99"/>
    <w:pPr>
      <w:spacing w:before="240" w:after="180" w:line="240" w:lineRule="auto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F98723" w:themeColor="accent2"/>
        <w:sz w:val="24"/>
      </w:rPr>
    </w:tblStylePr>
    <w:tblStylePr w:type="nwCell">
      <w:pPr>
        <w:wordWrap/>
        <w:jc w:val="left"/>
      </w:pPr>
    </w:tblStyle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Closing">
    <w:name w:val="Closing"/>
    <w:basedOn w:val="Normal"/>
    <w:link w:val="ClosingChar"/>
    <w:uiPriority w:val="32"/>
    <w:unhideWhenUsed/>
    <w:qFormat/>
    <w:pPr>
      <w:spacing w:before="720" w:after="0" w:line="240" w:lineRule="auto"/>
      <w:contextualSpacing/>
    </w:pPr>
    <w:rPr>
      <w:rFonts w:eastAsiaTheme="minorEastAsia"/>
      <w:bCs/>
      <w:caps/>
      <w:spacing w:val="28"/>
      <w:szCs w:val="18"/>
    </w:rPr>
  </w:style>
  <w:style w:type="character" w:customStyle="1" w:styleId="ClosingChar">
    <w:name w:val="Closing Char"/>
    <w:basedOn w:val="DefaultParagraphFont"/>
    <w:link w:val="Closing"/>
    <w:uiPriority w:val="32"/>
    <w:rPr>
      <w:rFonts w:eastAsiaTheme="minorEastAsia"/>
      <w:bCs/>
      <w:caps/>
      <w:spacing w:val="28"/>
      <w:szCs w:val="18"/>
    </w:rPr>
  </w:style>
  <w:style w:type="paragraph" w:styleId="Signature">
    <w:name w:val="Signature"/>
    <w:basedOn w:val="Normal"/>
    <w:link w:val="SignatureChar"/>
    <w:uiPriority w:val="33"/>
    <w:unhideWhenUsed/>
    <w:qFormat/>
    <w:pPr>
      <w:spacing w:before="1080" w:after="280" w:line="240" w:lineRule="auto"/>
      <w:contextualSpacing/>
    </w:pPr>
    <w:rPr>
      <w:rFonts w:eastAsiaTheme="minorEastAsia"/>
      <w:bCs/>
      <w:caps/>
      <w:spacing w:val="28"/>
      <w:szCs w:val="18"/>
    </w:rPr>
  </w:style>
  <w:style w:type="character" w:customStyle="1" w:styleId="SignatureChar">
    <w:name w:val="Signature Char"/>
    <w:basedOn w:val="DefaultParagraphFont"/>
    <w:link w:val="Signature"/>
    <w:uiPriority w:val="33"/>
    <w:rPr>
      <w:rFonts w:eastAsiaTheme="minorEastAsia"/>
      <w:bCs/>
      <w:caps/>
      <w:color w:val="0072C6" w:themeColor="accent1"/>
      <w:spacing w:val="28"/>
      <w:sz w:val="24"/>
      <w:szCs w:val="18"/>
    </w:rPr>
  </w:style>
  <w:style w:type="paragraph" w:styleId="Date">
    <w:name w:val="Date"/>
    <w:basedOn w:val="Normal"/>
    <w:link w:val="DateChar"/>
    <w:uiPriority w:val="1"/>
    <w:qFormat/>
    <w:pPr>
      <w:spacing w:after="600" w:line="240" w:lineRule="auto"/>
      <w:ind w:right="3024"/>
      <w:contextualSpacing/>
    </w:pPr>
    <w:rPr>
      <w:b/>
      <w:spacing w:val="28"/>
      <w:sz w:val="32"/>
    </w:rPr>
  </w:style>
  <w:style w:type="character" w:customStyle="1" w:styleId="DateChar">
    <w:name w:val="Date Char"/>
    <w:basedOn w:val="DefaultParagraphFont"/>
    <w:link w:val="Date"/>
    <w:uiPriority w:val="1"/>
    <w:rPr>
      <w:b/>
      <w:spacing w:val="28"/>
      <w:sz w:val="32"/>
    </w:r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color w:val="F98723" w:themeColor="accent2"/>
    </w:rPr>
  </w:style>
  <w:style w:type="paragraph" w:styleId="Title">
    <w:name w:val="Title"/>
    <w:basedOn w:val="Normal"/>
    <w:next w:val="Normal"/>
    <w:link w:val="TitleChar"/>
    <w:uiPriority w:val="1"/>
    <w:semiHidden/>
    <w:unhideWhenUsed/>
    <w:pPr>
      <w:spacing w:before="0" w:after="0" w:line="240" w:lineRule="auto"/>
      <w:contextualSpacing/>
    </w:pPr>
    <w:rPr>
      <w:rFonts w:asciiTheme="majorHAnsi" w:eastAsiaTheme="majorEastAsia" w:hAnsiTheme="majorHAnsi" w:cstheme="majorBidi"/>
      <w:color w:val="F98723" w:themeColor="accent2"/>
      <w:spacing w:val="-10"/>
      <w:kern w:val="28"/>
      <w:sz w:val="8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F98723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 w:line="240" w:lineRule="auto"/>
      <w:ind w:left="691" w:right="691"/>
    </w:pPr>
    <w:rPr>
      <w:i/>
      <w:iCs/>
      <w:color w:val="F98723" w:themeColor="accent2"/>
      <w:spacing w:val="14"/>
      <w:sz w:val="4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F98723" w:themeColor="accent2"/>
      <w:spacing w:val="14"/>
      <w:sz w:val="40"/>
      <w:szCs w:val="24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0072C6" w:themeColor="accent1"/>
      <w:spacing w:val="0"/>
    </w:r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  <w:ind w:left="691" w:right="691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0072C6" w:themeColor="accent1"/>
      <w:sz w:val="24"/>
      <w:szCs w:val="24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0072C6" w:themeColor="accent1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before="0" w:after="720" w:line="240" w:lineRule="auto"/>
      <w:contextualSpacing/>
    </w:pPr>
    <w:rPr>
      <w:rFonts w:eastAsiaTheme="minorEastAsia"/>
      <w:caps/>
      <w:sz w:val="4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color w:val="0072C6" w:themeColor="accent1"/>
      <w:sz w:val="40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0072C6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0072C6" w:themeColor="accent1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"/>
    <w:semiHidden/>
    <w:rPr>
      <w:rFonts w:asciiTheme="majorHAnsi" w:eastAsiaTheme="majorEastAsia" w:hAnsiTheme="majorHAnsi" w:cstheme="majorBidi"/>
      <w:color w:val="F98723" w:themeColor="accent2"/>
      <w:spacing w:val="-10"/>
      <w:kern w:val="28"/>
      <w:sz w:val="84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after="0" w:line="360" w:lineRule="auto"/>
      <w:outlineLvl w:val="9"/>
    </w:pPr>
    <w:rPr>
      <w:sz w:val="8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072C6" w:themeColor="accent1"/>
      <w:sz w:val="3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0072C6" w:themeColor="accent1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072C6" w:themeColor="accent1"/>
      <w:sz w:val="30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0072C6" w:themeColor="accent1"/>
      <w:sz w:val="30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072C6" w:themeColor="accent1"/>
      <w:sz w:val="2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0072C6" w:themeColor="accent1"/>
      <w:sz w:val="26"/>
      <w:szCs w:val="21"/>
    </w:rPr>
  </w:style>
  <w:style w:type="paragraph" w:styleId="Salutation">
    <w:name w:val="Salutation"/>
    <w:basedOn w:val="Normal"/>
    <w:next w:val="Normal"/>
    <w:link w:val="SalutationChar"/>
    <w:uiPriority w:val="3"/>
    <w:unhideWhenUsed/>
    <w:qFormat/>
    <w:pPr>
      <w:spacing w:before="1000" w:after="120" w:line="240" w:lineRule="auto"/>
      <w:contextualSpacing/>
    </w:pPr>
    <w:rPr>
      <w:rFonts w:asciiTheme="majorHAnsi" w:hAnsiTheme="majorHAnsi"/>
      <w:caps/>
      <w:color w:val="0072C6" w:themeColor="accent1"/>
      <w:sz w:val="72"/>
    </w:rPr>
  </w:style>
  <w:style w:type="character" w:customStyle="1" w:styleId="SalutationChar">
    <w:name w:val="Salutation Char"/>
    <w:basedOn w:val="DefaultParagraphFont"/>
    <w:link w:val="Salutation"/>
    <w:uiPriority w:val="3"/>
    <w:rPr>
      <w:rFonts w:asciiTheme="majorHAnsi" w:hAnsiTheme="majorHAnsi"/>
      <w:caps/>
      <w:color w:val="0072C6" w:themeColor="accent1"/>
      <w:sz w:val="72"/>
    </w:rPr>
  </w:style>
  <w:style w:type="paragraph" w:styleId="Footer">
    <w:name w:val="footer"/>
    <w:basedOn w:val="Normal"/>
    <w:link w:val="FooterChar"/>
    <w:uiPriority w:val="99"/>
    <w:unhideWhenUsed/>
    <w:qFormat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before="0" w:after="0" w:line="240" w:lineRule="auto"/>
    </w:pPr>
    <w:rPr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rPr>
      <w:color w:val="FFFFFF" w:themeColor="background1"/>
      <w:shd w:val="clear" w:color="auto" w:fill="0072C6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aps/>
      <w:color w:val="0072C6" w:themeColor="accen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072C6" w:themeColor="accent1"/>
    </w:rPr>
  </w:style>
  <w:style w:type="paragraph" w:styleId="Header">
    <w:name w:val="header"/>
    <w:basedOn w:val="Normal"/>
    <w:link w:val="HeaderChar"/>
    <w:uiPriority w:val="99"/>
    <w:unhideWhenUsed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rreba3/Library/Containers/com.microsoft.Word/Data/Library/Application%20Support/Microsoft/Office/16.0/DTS/en-US%7b0C225478-76E1-034F-B8C9-9530798751D4%7d/%7b39BBBA95-8719-8149-B279-85F9F6A4403E%7dtf10002073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6F29DB2C93A9C44B231DAC78F8D4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9C92E8-83B8-3D4C-AA11-B350DD338640}"/>
      </w:docPartPr>
      <w:docPartBody>
        <w:p w:rsidR="00772A7F" w:rsidRDefault="00772A7F">
          <w:pPr>
            <w:pStyle w:val="E6F29DB2C93A9C44B231DAC78F8D4630"/>
          </w:pPr>
          <w:r>
            <w:t>Sincerely,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282"/>
    <w:rsid w:val="00772A7F"/>
    <w:rsid w:val="00C21987"/>
    <w:rsid w:val="00CF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6F29DB2C93A9C44B231DAC78F8D4630">
    <w:name w:val="E6F29DB2C93A9C44B231DAC78F8D46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Letter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467C137A7CDE448CB0A43503782328" ma:contentTypeVersion="0" ma:contentTypeDescription="Create a new document." ma:contentTypeScope="" ma:versionID="de552b6ceab69ff67b686e55c33bb38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a2704e1be08ca60c210816e8ff5151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6E82FE-3E80-478C-96A9-C8863B718A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6040F77-C680-405A-B95A-56092D614B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CF5B96-AB86-4D00-85A4-19C3F8C97E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{39BBBA95-8719-8149-B279-85F9F6A4403E}tf10002073.dotx</Template>
  <TotalTime>15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 Reba</dc:creator>
  <cp:keywords/>
  <dc:description/>
  <cp:lastModifiedBy>Rich Reba</cp:lastModifiedBy>
  <cp:revision>11</cp:revision>
  <dcterms:created xsi:type="dcterms:W3CDTF">2024-04-13T13:54:00Z</dcterms:created>
  <dcterms:modified xsi:type="dcterms:W3CDTF">2024-07-03T18:23:00Z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0x0101009C467C137A7CDE448CB0A43503782328</vt:lpwstr>
  </property>
  <property fmtid="{D5CDD505-2E9C-101B-9397-08002B2CF9AE}" pid="3" name="IsMyDocuments">
    <vt:bool>true</vt:bool>
  </property>
  <property fmtid="{D5CDD505-2E9C-101B-9397-08002B2CF9AE}" pid="4" name="AssetID">
    <vt:lpwstr>TF10002007</vt:lpwstr>
  </property>
</Properties>
</file>